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Name:M.Surya Jeeva</w:t>
      </w:r>
    </w:p>
    <w:p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Reg no:192521087</w:t>
      </w:r>
    </w:p>
    <w:p>
      <w:pPr>
        <w:rPr>
          <w:b/>
          <w:bCs/>
          <w:sz w:val="44"/>
          <w:szCs w:val="44"/>
        </w:rPr>
      </w:pPr>
    </w:p>
    <w:p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lab Experiment 21.</w:t>
      </w:r>
    </w:p>
    <w:p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85723" distR="85723">
            <wp:extent cx="5731510" cy="4251394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25139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85723" distR="85723">
            <wp:extent cx="5731510" cy="425139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2513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8</TotalTime>
  <Application>Yozo_Office</Application>
  <Pages>2</Pages>
  <Words>7</Words>
  <Characters>48</Characters>
  <Lines>6</Lines>
  <Paragraphs>3</Paragraphs>
  <CharactersWithSpaces>52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MUTHU PANDI C</dc:creator>
  <cp:lastModifiedBy>vivo user</cp:lastModifiedBy>
  <cp:revision>1</cp:revision>
  <dcterms:created xsi:type="dcterms:W3CDTF">2026-08-31T03:23:00Z</dcterms:created>
  <dcterms:modified xsi:type="dcterms:W3CDTF">2026-09-02T05:52:18Z</dcterms:modified>
</cp:coreProperties>
</file>