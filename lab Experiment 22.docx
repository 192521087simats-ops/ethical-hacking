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lang w:val="en-US"/>
        </w:rPr>
        <w:t xml:space="preserve">                                                                                               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Name:  M.Surya Jeeva                                                                                                                                                                              </w:t>
      </w:r>
    </w:p>
    <w:p>
      <w:p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                                                                            Reg No:192511258      </w:t>
      </w:r>
    </w:p>
    <w:p>
      <w:pPr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                                                 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 xml:space="preserve">Experminet-22 </w:t>
      </w:r>
      <w:bookmarkStart w:id="0" w:name="_GoBack"/>
      <w:bookmarkEnd w:id="0"/>
    </w:p>
    <w:p>
      <w:r>
        <w:drawing>
          <wp:anchor distT="0" distB="0" distL="114300" distR="114300" simplePos="0" relativeHeight="10" behindDoc="1" locked="0" layoutInCell="1" hidden="0" allowOverlap="1">
            <wp:simplePos x="0" y="0"/>
            <wp:positionH relativeFrom="margin">
              <wp:align>left</wp:align>
            </wp:positionH>
            <wp:positionV relativeFrom="paragraph">
              <wp:posOffset>518160</wp:posOffset>
            </wp:positionV>
            <wp:extent cx="5731510" cy="3222625"/>
            <wp:effectExtent l="0" t="0" r="0" b="0"/>
            <wp:wrapTopAndBottom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2226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Aptos" w:eastAsia="Aptos" w:cs="Arial" w:hAnsi="Aptos"/>
      <w:kern w:val="2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Yozo_Office</Application>
  <Pages>1</Pages>
  <Words>6</Words>
  <Characters>45</Characters>
  <Lines>4</Lines>
  <Paragraphs>3</Paragraphs>
  <CharactersWithSpaces>451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MUTHUPANDI</dc:creator>
  <cp:lastModifiedBy>vivo user</cp:lastModifiedBy>
  <cp:revision>4</cp:revision>
  <dcterms:created xsi:type="dcterms:W3CDTF">2026-08-18T12:34:00Z</dcterms:created>
  <dcterms:modified xsi:type="dcterms:W3CDTF">2026-08-23T11:19:47Z</dcterms:modified>
</cp:coreProperties>
</file>