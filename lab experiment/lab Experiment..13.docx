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Name:M.SURYA JEEVA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No:192521087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Experminet-13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4839119" cy="3787468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9119" cy="378746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5</Words>
  <Characters>45</Characters>
  <Lines>7</Lines>
  <Paragraphs>3</Paragraphs>
  <CharactersWithSpaces>475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3</cp:revision>
  <dcterms:created xsi:type="dcterms:W3CDTF">2026-07-31T12:54:00Z</dcterms:created>
  <dcterms:modified xsi:type="dcterms:W3CDTF">2026-08-13T02:32:29Z</dcterms:modified>
</cp:coreProperties>
</file>