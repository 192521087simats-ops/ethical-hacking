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Name:M.SURYA JEEVA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Experminet-11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0" distR="0">
            <wp:extent cx="5731510" cy="263271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327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drawing>
          <wp:inline distT="0" distB="0" distL="0" distR="0">
            <wp:extent cx="5389880" cy="358330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9880" cy="35833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5</Words>
  <Characters>45</Characters>
  <Lines>10</Lines>
  <Paragraphs>3</Paragraphs>
  <CharactersWithSpaces>481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2026-07-31T12:45:00Z</dcterms:created>
  <dcterms:modified xsi:type="dcterms:W3CDTF">2026-08-13T02:30:17Z</dcterms:modified>
</cp:coreProperties>
</file>