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Name:M.SURYA JEEVA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No:19252187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Experminet-4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drawing>
          <wp:inline distT="0" distB="0" distL="85723" distR="85723">
            <wp:extent cx="5731510" cy="326775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677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2026-07-31T12:02:00Z</dcterms:created>
  <dcterms:modified xsi:type="dcterms:W3CDTF">2026-08-13T01:13:19Z</dcterms:modified>
</cp:coreProperties>
</file>