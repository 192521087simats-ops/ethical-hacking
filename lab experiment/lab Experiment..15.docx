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Name:M.SURYA JEEVA                                                                                                                                                                            </w:t>
      </w:r>
    </w:p>
    <w:p>
      <w:p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Reg No:192521087</w:t>
      </w:r>
      <w:bookmarkStart w:id="0" w:name="_GoBack"/>
      <w:bookmarkEnd w:id="0"/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</w:t>
      </w:r>
    </w:p>
    <w:p>
      <w:pPr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Experminet-15</w:t>
      </w: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  <w:r>
        <w:drawing>
          <wp:inline distT="0" distB="0" distL="0" distR="0">
            <wp:extent cx="4928870" cy="3449444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8870" cy="3449444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Aptos" w:eastAsia="Aptos" w:cs="Arial" w:hAnsi="Aptos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Yozo_Office</Application>
  <Pages>1</Pages>
  <Words>5</Words>
  <Characters>45</Characters>
  <Lines>8</Lines>
  <Paragraphs>3</Paragraphs>
  <CharactersWithSpaces>488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md aseem</dc:creator>
  <cp:lastModifiedBy>vivo user</cp:lastModifiedBy>
  <cp:revision>4</cp:revision>
  <dcterms:created xsi:type="dcterms:W3CDTF">2026-07-31T12:57:00Z</dcterms:created>
  <dcterms:modified xsi:type="dcterms:W3CDTF">2026-08-13T02:33:52Z</dcterms:modified>
</cp:coreProperties>
</file>