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Name:M.SURYA JEEVA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Experminet-17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731510" cy="490728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9072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r>
        <w:drawing>
          <wp:inline distT="0" distB="0" distL="0" distR="0">
            <wp:extent cx="5731510" cy="2078354"/>
            <wp:effectExtent l="0" t="0" r="0" b="0"/>
            <wp:docPr id="4" name="图片 4" descr="A computer screen with white text&#10;&#10;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0783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5</Words>
  <Characters>45</Characters>
  <Lines>9</Lines>
  <Paragraphs>3</Paragraphs>
  <CharactersWithSpaces>480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2026-08-06T13:31:00Z</dcterms:created>
  <dcterms:modified xsi:type="dcterms:W3CDTF">2026-08-13T02:41:21Z</dcterms:modified>
</cp:coreProperties>
</file>