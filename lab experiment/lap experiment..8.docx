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Name:M.SURYA JEEVA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Reg No:192521087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Experminet-8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731510" cy="184594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8459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508625" cy="333057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8625" cy="33305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731510" cy="2677795"/>
            <wp:effectExtent l="0" t="0" r="0" b="0"/>
            <wp:docPr id="7" name="图片 7" descr="A screenshot of a computer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77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2</Pages>
  <Words>5</Words>
  <Characters>44</Characters>
  <Lines>9</Lines>
  <Paragraphs>3</Paragraphs>
  <CharactersWithSpaces>440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4</cp:revision>
  <dcterms:created xsi:type="dcterms:W3CDTF">2026-07-31T12:26:00Z</dcterms:created>
  <dcterms:modified xsi:type="dcterms:W3CDTF">2026-08-13T02:14:34Z</dcterms:modified>
</cp:coreProperties>
</file>