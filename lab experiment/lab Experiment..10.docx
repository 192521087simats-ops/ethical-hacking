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Name:M.SURYA JEEVA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Experminet-10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616426" cy="317781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426" cy="31778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5</Words>
  <Characters>45</Characters>
  <Lines>7</Lines>
  <Paragraphs>3</Paragraphs>
  <CharactersWithSpaces>441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2026-07-31T12:42:00Z</dcterms:created>
  <dcterms:modified xsi:type="dcterms:W3CDTF">2026-08-13T02:29:11Z</dcterms:modified>
</cp:coreProperties>
</file>